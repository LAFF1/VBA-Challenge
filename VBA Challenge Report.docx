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A34D1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7BD0C33C" wp14:editId="12DECE1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A8A531E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44292C03" w14:textId="77777777" w:rsidR="00DF198B" w:rsidRDefault="00DF198B"/>
        </w:tc>
      </w:tr>
      <w:tr w:rsidR="00DF198B" w14:paraId="1550D8F8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7A3928C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939C705" w14:textId="41DA8444" w:rsidR="00DF198B" w:rsidRPr="00DF198B" w:rsidRDefault="002A412E" w:rsidP="00874FE7">
            <w:pPr>
              <w:pStyle w:val="Heading1"/>
            </w:pPr>
            <w:r>
              <w:t>VBA</w:t>
            </w:r>
            <w:r w:rsidR="000B0943">
              <w:t xml:space="preserve"> Challenge 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894F391" w14:textId="77777777" w:rsidR="00DF198B" w:rsidRDefault="00DF198B"/>
        </w:tc>
      </w:tr>
      <w:tr w:rsidR="00DF198B" w14:paraId="40CD0711" w14:textId="77777777" w:rsidTr="00185F4A">
        <w:trPr>
          <w:trHeight w:val="1837"/>
        </w:trPr>
        <w:tc>
          <w:tcPr>
            <w:tcW w:w="1170" w:type="dxa"/>
          </w:tcPr>
          <w:p w14:paraId="59A06D05" w14:textId="77777777" w:rsidR="00DF198B" w:rsidRDefault="00DF198B"/>
        </w:tc>
        <w:tc>
          <w:tcPr>
            <w:tcW w:w="8460" w:type="dxa"/>
            <w:gridSpan w:val="7"/>
          </w:tcPr>
          <w:p w14:paraId="7A834B3B" w14:textId="77777777" w:rsidR="00DF198B" w:rsidRDefault="00DF198B"/>
        </w:tc>
        <w:tc>
          <w:tcPr>
            <w:tcW w:w="1160" w:type="dxa"/>
          </w:tcPr>
          <w:p w14:paraId="19E9FE49" w14:textId="77777777" w:rsidR="00DF198B" w:rsidRDefault="00DF198B"/>
        </w:tc>
      </w:tr>
      <w:tr w:rsidR="00DF198B" w14:paraId="2CEB5C0E" w14:textId="77777777" w:rsidTr="00185F4A">
        <w:trPr>
          <w:trHeight w:val="929"/>
        </w:trPr>
        <w:tc>
          <w:tcPr>
            <w:tcW w:w="2397" w:type="dxa"/>
            <w:gridSpan w:val="4"/>
          </w:tcPr>
          <w:p w14:paraId="1494FB22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27306A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01D39442" w14:textId="77777777" w:rsidR="00DF198B" w:rsidRDefault="00DF198B"/>
        </w:tc>
      </w:tr>
      <w:tr w:rsidR="00DF198B" w14:paraId="7A3D5BC9" w14:textId="77777777" w:rsidTr="00185F4A">
        <w:trPr>
          <w:trHeight w:val="1460"/>
        </w:trPr>
        <w:tc>
          <w:tcPr>
            <w:tcW w:w="2397" w:type="dxa"/>
            <w:gridSpan w:val="4"/>
          </w:tcPr>
          <w:p w14:paraId="5C3741C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EE36514" w14:textId="3E7A234D" w:rsidR="000B0943" w:rsidRPr="000B0943" w:rsidRDefault="000B0943" w:rsidP="000B0943">
            <w:pPr>
              <w:pStyle w:val="Heading2"/>
            </w:pPr>
            <w:r>
              <w:t>Lynne Freilich</w:t>
            </w:r>
          </w:p>
        </w:tc>
        <w:tc>
          <w:tcPr>
            <w:tcW w:w="2398" w:type="dxa"/>
            <w:gridSpan w:val="4"/>
          </w:tcPr>
          <w:p w14:paraId="04A99ECA" w14:textId="77777777" w:rsidR="00DF198B" w:rsidRDefault="00DF198B"/>
        </w:tc>
      </w:tr>
      <w:tr w:rsidR="00DF198B" w14:paraId="0FB8338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1EF714E6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7E97E2B" w14:textId="3FE054E7" w:rsidR="00DF198B" w:rsidRPr="00DF198B" w:rsidRDefault="000B0943" w:rsidP="00874FE7">
            <w:pPr>
              <w:pStyle w:val="Heading3"/>
            </w:pPr>
            <w:r>
              <w:t xml:space="preserve">March </w:t>
            </w:r>
            <w:r w:rsidR="002A412E">
              <w:t>17</w:t>
            </w:r>
            <w:r>
              <w:t>, 2022</w:t>
            </w:r>
          </w:p>
          <w:p w14:paraId="2399FD75" w14:textId="77777777" w:rsidR="00874FE7" w:rsidRPr="00DF198B" w:rsidRDefault="00F268C1" w:rsidP="00874FE7">
            <w:pPr>
              <w:pStyle w:val="Heading3"/>
            </w:pPr>
            <w:sdt>
              <w:sdtPr>
                <w:id w:val="-1516760087"/>
                <w:placeholder>
                  <w:docPart w:val="FC9258B0AF3C48ABAA97A41D982B593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659D3011" w14:textId="102B2CB0" w:rsidR="00DF198B" w:rsidRPr="00DF198B" w:rsidRDefault="000B0943" w:rsidP="00874FE7">
            <w:pPr>
              <w:pStyle w:val="Heading3"/>
            </w:pPr>
            <w:r>
              <w:t>Data Science Boot Camp</w:t>
            </w:r>
          </w:p>
          <w:p w14:paraId="3E226A83" w14:textId="77777777" w:rsidR="00DF198B" w:rsidRPr="00DF198B" w:rsidRDefault="00DF198B" w:rsidP="000B0943">
            <w:pPr>
              <w:pStyle w:val="Heading3"/>
            </w:pPr>
          </w:p>
        </w:tc>
        <w:tc>
          <w:tcPr>
            <w:tcW w:w="2398" w:type="dxa"/>
            <w:gridSpan w:val="4"/>
            <w:vAlign w:val="bottom"/>
          </w:tcPr>
          <w:p w14:paraId="495CFF3A" w14:textId="77777777" w:rsidR="00DF198B" w:rsidRDefault="00DF198B" w:rsidP="00DF198B">
            <w:pPr>
              <w:jc w:val="center"/>
            </w:pPr>
          </w:p>
        </w:tc>
      </w:tr>
      <w:tr w:rsidR="00DF198B" w14:paraId="0AE9A199" w14:textId="77777777" w:rsidTr="00185F4A">
        <w:tc>
          <w:tcPr>
            <w:tcW w:w="2340" w:type="dxa"/>
            <w:gridSpan w:val="3"/>
          </w:tcPr>
          <w:p w14:paraId="289DAB9E" w14:textId="77777777" w:rsidR="00DF198B" w:rsidRDefault="00DF198B"/>
        </w:tc>
        <w:tc>
          <w:tcPr>
            <w:tcW w:w="6120" w:type="dxa"/>
            <w:gridSpan w:val="3"/>
          </w:tcPr>
          <w:p w14:paraId="43CDA39D" w14:textId="77777777" w:rsidR="00DF198B" w:rsidRDefault="00DF198B"/>
        </w:tc>
        <w:tc>
          <w:tcPr>
            <w:tcW w:w="2330" w:type="dxa"/>
            <w:gridSpan w:val="3"/>
          </w:tcPr>
          <w:p w14:paraId="430AA85C" w14:textId="77777777" w:rsidR="00DF198B" w:rsidRDefault="00DF198B"/>
        </w:tc>
      </w:tr>
    </w:tbl>
    <w:p w14:paraId="3FE92BB2" w14:textId="77777777" w:rsidR="00DF198B" w:rsidRDefault="00DF198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20" w:firstRow="1" w:lastRow="0" w:firstColumn="0" w:lastColumn="0" w:noHBand="1" w:noVBand="1"/>
      </w:tblPr>
      <w:tblGrid>
        <w:gridCol w:w="1079"/>
        <w:gridCol w:w="8632"/>
        <w:gridCol w:w="1079"/>
      </w:tblGrid>
      <w:tr w:rsidR="0048120C" w14:paraId="1F8ADEC2" w14:textId="77777777" w:rsidTr="0047348E">
        <w:trPr>
          <w:trHeight w:val="13275"/>
        </w:trPr>
        <w:tc>
          <w:tcPr>
            <w:tcW w:w="1079" w:type="dxa"/>
          </w:tcPr>
          <w:p w14:paraId="1A20D2EB" w14:textId="0B1C31D1" w:rsidR="0048120C" w:rsidRDefault="0048120C"/>
          <w:p w14:paraId="06878A58" w14:textId="77777777" w:rsidR="00750477" w:rsidRDefault="00750477"/>
          <w:p w14:paraId="7000D50D" w14:textId="77777777" w:rsidR="00750477" w:rsidRDefault="00750477"/>
          <w:p w14:paraId="20BD397C" w14:textId="77777777" w:rsidR="00750477" w:rsidRDefault="00750477"/>
          <w:p w14:paraId="0B027644" w14:textId="77777777" w:rsidR="00750477" w:rsidRDefault="00750477"/>
          <w:p w14:paraId="5923A68E" w14:textId="77777777" w:rsidR="00750477" w:rsidRDefault="00750477"/>
          <w:p w14:paraId="2EF785A7" w14:textId="77777777" w:rsidR="00750477" w:rsidRDefault="00750477"/>
          <w:p w14:paraId="6C74FEE2" w14:textId="77777777" w:rsidR="00750477" w:rsidRDefault="00750477"/>
          <w:p w14:paraId="77CB2938" w14:textId="77777777" w:rsidR="00750477" w:rsidRDefault="00750477"/>
          <w:p w14:paraId="41EBED28" w14:textId="77777777" w:rsidR="00750477" w:rsidRDefault="00750477"/>
          <w:p w14:paraId="7DE0D636" w14:textId="77777777" w:rsidR="00750477" w:rsidRDefault="00750477"/>
          <w:p w14:paraId="0D8CB015" w14:textId="77777777" w:rsidR="00750477" w:rsidRDefault="00750477"/>
          <w:p w14:paraId="1A638E83" w14:textId="77777777" w:rsidR="00750477" w:rsidRDefault="00750477"/>
          <w:p w14:paraId="6C4D1E45" w14:textId="77777777" w:rsidR="00750477" w:rsidRDefault="00750477"/>
          <w:p w14:paraId="3E6B88A6" w14:textId="77777777" w:rsidR="00750477" w:rsidRDefault="00750477"/>
          <w:p w14:paraId="6D97E9DD" w14:textId="77777777" w:rsidR="00750477" w:rsidRDefault="00750477"/>
          <w:p w14:paraId="5B1E60EC" w14:textId="77777777" w:rsidR="00750477" w:rsidRDefault="00750477"/>
          <w:p w14:paraId="3B39B7B2" w14:textId="77777777" w:rsidR="00750477" w:rsidRDefault="00750477"/>
          <w:p w14:paraId="7BC5C3CA" w14:textId="77777777" w:rsidR="00750477" w:rsidRDefault="00750477"/>
          <w:p w14:paraId="13816ACB" w14:textId="77777777" w:rsidR="00750477" w:rsidRDefault="00750477"/>
          <w:p w14:paraId="5237D961" w14:textId="77777777" w:rsidR="00750477" w:rsidRDefault="00750477"/>
          <w:p w14:paraId="34B1E9B7" w14:textId="77777777" w:rsidR="00750477" w:rsidRDefault="00750477"/>
          <w:p w14:paraId="00B712C7" w14:textId="77777777" w:rsidR="00750477" w:rsidRDefault="00750477"/>
          <w:p w14:paraId="3629FC01" w14:textId="285FDD3C" w:rsidR="00750477" w:rsidRDefault="00750477"/>
        </w:tc>
        <w:tc>
          <w:tcPr>
            <w:tcW w:w="8632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64E20ECE" w14:textId="0FFF0268" w:rsidR="0048120C" w:rsidRDefault="00FA2A18" w:rsidP="00FA2A18">
            <w:pPr>
              <w:pStyle w:val="Heading5"/>
            </w:pPr>
            <w:r>
              <w:t xml:space="preserve">First </w:t>
            </w:r>
            <w:r w:rsidR="007C7F1D">
              <w:t>35</w:t>
            </w:r>
            <w:r>
              <w:t xml:space="preserve"> results for 2018:</w:t>
            </w:r>
          </w:p>
          <w:p w14:paraId="3CDEA55C" w14:textId="77777777" w:rsidR="00400CC8" w:rsidRDefault="00400CC8" w:rsidP="00400CC8"/>
          <w:p w14:paraId="2AA861C4" w14:textId="77777777" w:rsidR="00400CC8" w:rsidRDefault="00400CC8" w:rsidP="00400CC8"/>
          <w:p w14:paraId="6AD1B3FC" w14:textId="4E906A0B" w:rsidR="00400CC8" w:rsidRDefault="0013395E" w:rsidP="00400CC8">
            <w:r>
              <w:rPr>
                <w:noProof/>
              </w:rPr>
              <w:drawing>
                <wp:inline distT="0" distB="0" distL="0" distR="0" wp14:anchorId="1541122C" wp14:editId="7C62E438">
                  <wp:extent cx="5344160" cy="549338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160" cy="549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0349A" w14:textId="77777777" w:rsidR="00400CC8" w:rsidRDefault="00400CC8" w:rsidP="00400CC8"/>
          <w:p w14:paraId="7DD08AC0" w14:textId="77777777" w:rsidR="00400CC8" w:rsidRDefault="00400CC8" w:rsidP="00400CC8"/>
          <w:p w14:paraId="604BB80B" w14:textId="77777777" w:rsidR="00400CC8" w:rsidRDefault="00400CC8" w:rsidP="00400CC8"/>
          <w:p w14:paraId="65C96289" w14:textId="77777777" w:rsidR="00400CC8" w:rsidRDefault="00400CC8" w:rsidP="00400CC8"/>
          <w:p w14:paraId="229530AA" w14:textId="77777777" w:rsidR="00400CC8" w:rsidRDefault="00400CC8" w:rsidP="00400CC8"/>
          <w:p w14:paraId="3EF84FAD" w14:textId="77777777" w:rsidR="00400CC8" w:rsidRDefault="00400CC8" w:rsidP="00400CC8"/>
          <w:p w14:paraId="6C187B8F" w14:textId="77777777" w:rsidR="00400CC8" w:rsidRDefault="00400CC8" w:rsidP="00400CC8"/>
          <w:p w14:paraId="466F5B44" w14:textId="77777777" w:rsidR="00400CC8" w:rsidRDefault="00400CC8" w:rsidP="00400CC8"/>
          <w:p w14:paraId="323C18DA" w14:textId="77777777" w:rsidR="007C7F1D" w:rsidRDefault="007C7F1D" w:rsidP="00400CC8"/>
          <w:p w14:paraId="71900735" w14:textId="77777777" w:rsidR="007C7F1D" w:rsidRDefault="007C7F1D" w:rsidP="00400CC8"/>
          <w:p w14:paraId="45B7C690" w14:textId="77777777" w:rsidR="007C7F1D" w:rsidRDefault="007C7F1D" w:rsidP="00400CC8"/>
          <w:p w14:paraId="392A2147" w14:textId="77777777" w:rsidR="007C7F1D" w:rsidRDefault="007C7F1D" w:rsidP="00400CC8"/>
          <w:p w14:paraId="0A25509B" w14:textId="77777777" w:rsidR="007C7F1D" w:rsidRDefault="007C7F1D" w:rsidP="00400CC8"/>
          <w:p w14:paraId="7FF8773B" w14:textId="77777777" w:rsidR="007C7F1D" w:rsidRDefault="007C7F1D" w:rsidP="00400CC8"/>
          <w:p w14:paraId="0C24C112" w14:textId="213BAD8D" w:rsidR="00290532" w:rsidRDefault="00290532" w:rsidP="00290532">
            <w:pPr>
              <w:pStyle w:val="Heading5"/>
            </w:pPr>
            <w:r>
              <w:t>First 35 results for 201</w:t>
            </w:r>
            <w:r>
              <w:t>9</w:t>
            </w:r>
            <w:r>
              <w:t>:</w:t>
            </w:r>
          </w:p>
          <w:p w14:paraId="3B6111D7" w14:textId="77777777" w:rsidR="00A0364D" w:rsidRDefault="00A0364D" w:rsidP="00A0364D"/>
          <w:p w14:paraId="207B16E0" w14:textId="5A7A1866" w:rsidR="00A0364D" w:rsidRPr="00A0364D" w:rsidRDefault="00A0364D" w:rsidP="00A0364D">
            <w:r>
              <w:rPr>
                <w:noProof/>
              </w:rPr>
              <w:drawing>
                <wp:inline distT="0" distB="0" distL="0" distR="0" wp14:anchorId="1906EB31" wp14:editId="397988C6">
                  <wp:extent cx="5344160" cy="501523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160" cy="501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12C60" w14:textId="77777777" w:rsidR="007C7F1D" w:rsidRDefault="007C7F1D" w:rsidP="00400CC8"/>
          <w:p w14:paraId="44CB06FE" w14:textId="77777777" w:rsidR="00400CC8" w:rsidRDefault="00400CC8" w:rsidP="00400CC8"/>
          <w:p w14:paraId="6C66DF1A" w14:textId="77777777" w:rsidR="00400CC8" w:rsidRPr="00400CC8" w:rsidRDefault="00400CC8" w:rsidP="00400CC8"/>
          <w:p w14:paraId="67EE57C8" w14:textId="77777777" w:rsidR="0062058C" w:rsidRDefault="0062058C" w:rsidP="00290532">
            <w:pPr>
              <w:pStyle w:val="Text"/>
            </w:pPr>
          </w:p>
          <w:p w14:paraId="6DE84E45" w14:textId="77777777" w:rsidR="00A0364D" w:rsidRDefault="00A0364D" w:rsidP="00290532">
            <w:pPr>
              <w:pStyle w:val="Text"/>
            </w:pPr>
          </w:p>
          <w:p w14:paraId="63A8B92A" w14:textId="77777777" w:rsidR="00A0364D" w:rsidRDefault="00A0364D" w:rsidP="00290532">
            <w:pPr>
              <w:pStyle w:val="Text"/>
            </w:pPr>
          </w:p>
          <w:p w14:paraId="2068D90F" w14:textId="77777777" w:rsidR="00A0364D" w:rsidRDefault="00A0364D" w:rsidP="00290532">
            <w:pPr>
              <w:pStyle w:val="Text"/>
            </w:pPr>
          </w:p>
          <w:p w14:paraId="68AD054B" w14:textId="77777777" w:rsidR="00A0364D" w:rsidRDefault="00A0364D" w:rsidP="00290532">
            <w:pPr>
              <w:pStyle w:val="Text"/>
            </w:pPr>
          </w:p>
          <w:p w14:paraId="32143401" w14:textId="77777777" w:rsidR="00A0364D" w:rsidRDefault="00A0364D" w:rsidP="00290532">
            <w:pPr>
              <w:pStyle w:val="Text"/>
            </w:pPr>
          </w:p>
          <w:p w14:paraId="638D41E4" w14:textId="77777777" w:rsidR="00A0364D" w:rsidRDefault="00A0364D" w:rsidP="00290532">
            <w:pPr>
              <w:pStyle w:val="Text"/>
            </w:pPr>
          </w:p>
          <w:p w14:paraId="69EB5571" w14:textId="77777777" w:rsidR="00A0364D" w:rsidRDefault="00A0364D" w:rsidP="00290532">
            <w:pPr>
              <w:pStyle w:val="Text"/>
            </w:pPr>
          </w:p>
          <w:p w14:paraId="389563AF" w14:textId="77777777" w:rsidR="00A0364D" w:rsidRDefault="00A0364D" w:rsidP="00290532">
            <w:pPr>
              <w:pStyle w:val="Text"/>
            </w:pPr>
          </w:p>
          <w:p w14:paraId="57716DF9" w14:textId="77777777" w:rsidR="00A0364D" w:rsidRDefault="00A0364D" w:rsidP="00290532">
            <w:pPr>
              <w:pStyle w:val="Text"/>
            </w:pPr>
          </w:p>
          <w:p w14:paraId="2B6A9A5D" w14:textId="77777777" w:rsidR="00A0364D" w:rsidRDefault="00A0364D" w:rsidP="00290532">
            <w:pPr>
              <w:pStyle w:val="Text"/>
            </w:pPr>
          </w:p>
          <w:p w14:paraId="33B0A958" w14:textId="270B6309" w:rsidR="00A0364D" w:rsidRDefault="00A0364D" w:rsidP="00A0364D">
            <w:pPr>
              <w:pStyle w:val="Heading5"/>
            </w:pPr>
            <w:r>
              <w:lastRenderedPageBreak/>
              <w:t>First 35 results for 20</w:t>
            </w:r>
            <w:r>
              <w:t>20</w:t>
            </w:r>
            <w:r>
              <w:t>:</w:t>
            </w:r>
          </w:p>
          <w:p w14:paraId="4C2425A5" w14:textId="77777777" w:rsidR="00AA57AE" w:rsidRDefault="00AA57AE" w:rsidP="00AA57AE"/>
          <w:p w14:paraId="20690668" w14:textId="77777777" w:rsidR="00AA57AE" w:rsidRDefault="00AA57AE" w:rsidP="00AA57AE"/>
          <w:p w14:paraId="1DC08905" w14:textId="1A408CE1" w:rsidR="00AA57AE" w:rsidRPr="00AA57AE" w:rsidRDefault="00AA57AE" w:rsidP="00AA57AE">
            <w:r>
              <w:rPr>
                <w:noProof/>
              </w:rPr>
              <w:drawing>
                <wp:inline distT="0" distB="0" distL="0" distR="0" wp14:anchorId="39694411" wp14:editId="16652016">
                  <wp:extent cx="5344160" cy="4451350"/>
                  <wp:effectExtent l="0" t="0" r="889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160" cy="445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B8A2E" w14:textId="77777777" w:rsidR="00A0364D" w:rsidRDefault="00A0364D" w:rsidP="00290532">
            <w:pPr>
              <w:pStyle w:val="Text"/>
            </w:pPr>
          </w:p>
          <w:p w14:paraId="1BD5C51E" w14:textId="77777777" w:rsidR="00A0364D" w:rsidRDefault="00A0364D" w:rsidP="00290532">
            <w:pPr>
              <w:pStyle w:val="Text"/>
            </w:pPr>
          </w:p>
          <w:p w14:paraId="3F63FDAF" w14:textId="73E10DA7" w:rsidR="00A0364D" w:rsidRDefault="00A0364D" w:rsidP="00290532">
            <w:pPr>
              <w:pStyle w:val="Text"/>
            </w:pPr>
          </w:p>
        </w:tc>
        <w:tc>
          <w:tcPr>
            <w:tcW w:w="1079" w:type="dxa"/>
          </w:tcPr>
          <w:p w14:paraId="7A07FD3C" w14:textId="77777777" w:rsidR="0048120C" w:rsidRDefault="0048120C"/>
        </w:tc>
      </w:tr>
    </w:tbl>
    <w:p w14:paraId="466A6C7D" w14:textId="77777777" w:rsidR="0048120C" w:rsidRDefault="0048120C" w:rsidP="00625B48"/>
    <w:sectPr w:rsidR="0048120C" w:rsidSect="00E74B29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CDA2E" w14:textId="77777777" w:rsidR="00F268C1" w:rsidRDefault="00F268C1" w:rsidP="00E74B29">
      <w:r>
        <w:separator/>
      </w:r>
    </w:p>
  </w:endnote>
  <w:endnote w:type="continuationSeparator" w:id="0">
    <w:p w14:paraId="5C2920D3" w14:textId="77777777" w:rsidR="00F268C1" w:rsidRDefault="00F268C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DC10CA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7CF37F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E0965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59FFE4B2" w14:textId="77777777" w:rsidTr="006709F1">
      <w:tc>
        <w:tcPr>
          <w:tcW w:w="1079" w:type="dxa"/>
        </w:tcPr>
        <w:p w14:paraId="3B7B4B46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4037F45" w14:textId="6D7962A4" w:rsidR="00E74B29" w:rsidRPr="00874FE7" w:rsidRDefault="002A412E" w:rsidP="006709F1">
          <w:pPr>
            <w:pStyle w:val="Footer"/>
          </w:pPr>
          <w:r>
            <w:t xml:space="preserve">VBA </w:t>
          </w:r>
          <w:r w:rsidR="00766D9A">
            <w:t>Challenge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15362E72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5AA07D9D" w14:textId="77777777" w:rsidR="00E74B29" w:rsidRPr="00E74B29" w:rsidRDefault="00E74B29" w:rsidP="006709F1">
          <w:pPr>
            <w:pStyle w:val="Footer"/>
          </w:pPr>
        </w:p>
      </w:tc>
    </w:tr>
  </w:tbl>
  <w:p w14:paraId="48F579BF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6DA24" w14:textId="77777777" w:rsidR="00F268C1" w:rsidRDefault="00F268C1" w:rsidP="00E74B29">
      <w:r>
        <w:separator/>
      </w:r>
    </w:p>
  </w:footnote>
  <w:footnote w:type="continuationSeparator" w:id="0">
    <w:p w14:paraId="15F4D4EC" w14:textId="77777777" w:rsidR="00F268C1" w:rsidRDefault="00F268C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943"/>
    <w:rsid w:val="00081E36"/>
    <w:rsid w:val="00083848"/>
    <w:rsid w:val="00086FA5"/>
    <w:rsid w:val="000B0943"/>
    <w:rsid w:val="000E4641"/>
    <w:rsid w:val="0013395E"/>
    <w:rsid w:val="00151F66"/>
    <w:rsid w:val="00177F8D"/>
    <w:rsid w:val="00180A40"/>
    <w:rsid w:val="00185F4A"/>
    <w:rsid w:val="002424EB"/>
    <w:rsid w:val="00290532"/>
    <w:rsid w:val="002A412E"/>
    <w:rsid w:val="002D2200"/>
    <w:rsid w:val="003173FE"/>
    <w:rsid w:val="00355274"/>
    <w:rsid w:val="00400CC8"/>
    <w:rsid w:val="0040564B"/>
    <w:rsid w:val="0047348E"/>
    <w:rsid w:val="0048120C"/>
    <w:rsid w:val="00482926"/>
    <w:rsid w:val="004909D9"/>
    <w:rsid w:val="00521481"/>
    <w:rsid w:val="005A2B87"/>
    <w:rsid w:val="005F781E"/>
    <w:rsid w:val="0062058C"/>
    <w:rsid w:val="00625B48"/>
    <w:rsid w:val="00631D51"/>
    <w:rsid w:val="0064438B"/>
    <w:rsid w:val="00665110"/>
    <w:rsid w:val="006709F1"/>
    <w:rsid w:val="006C60E6"/>
    <w:rsid w:val="00750477"/>
    <w:rsid w:val="00766D9A"/>
    <w:rsid w:val="007C2581"/>
    <w:rsid w:val="007C7F1D"/>
    <w:rsid w:val="00837914"/>
    <w:rsid w:val="00874FE7"/>
    <w:rsid w:val="00952F7D"/>
    <w:rsid w:val="0095496A"/>
    <w:rsid w:val="0095549F"/>
    <w:rsid w:val="009A38BA"/>
    <w:rsid w:val="00A0364D"/>
    <w:rsid w:val="00A928C6"/>
    <w:rsid w:val="00AA57AE"/>
    <w:rsid w:val="00AF1B46"/>
    <w:rsid w:val="00B43E11"/>
    <w:rsid w:val="00BA00D5"/>
    <w:rsid w:val="00BA175E"/>
    <w:rsid w:val="00C51F9C"/>
    <w:rsid w:val="00C755AB"/>
    <w:rsid w:val="00D43125"/>
    <w:rsid w:val="00D66A3A"/>
    <w:rsid w:val="00DF198B"/>
    <w:rsid w:val="00E26FA0"/>
    <w:rsid w:val="00E74B29"/>
    <w:rsid w:val="00EF236D"/>
    <w:rsid w:val="00F268C1"/>
    <w:rsid w:val="00F50791"/>
    <w:rsid w:val="00FA2A18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BE9F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fr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9258B0AF3C48ABAA97A41D982B5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19E11-0E3A-4AE6-A362-0353BEE5F487}"/>
      </w:docPartPr>
      <w:docPartBody>
        <w:p w:rsidR="00E06DDE" w:rsidRDefault="00866726">
          <w:pPr>
            <w:pStyle w:val="FC9258B0AF3C48ABAA97A41D982B5938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26"/>
    <w:rsid w:val="00866726"/>
    <w:rsid w:val="00C66632"/>
    <w:rsid w:val="00CF54E7"/>
    <w:rsid w:val="00DC2E8D"/>
    <w:rsid w:val="00E0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9258B0AF3C48ABAA97A41D982B5938">
    <w:name w:val="FC9258B0AF3C48ABAA97A41D982B5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2022-03-17T16:18:00Z</dcterms:created>
  <dcterms:modified xsi:type="dcterms:W3CDTF">2022-03-26T13:55:00Z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